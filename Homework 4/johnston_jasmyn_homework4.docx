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F794" w14:textId="77777777" w:rsidR="00D02556" w:rsidRPr="00581954" w:rsidRDefault="00D02556" w:rsidP="00D02556">
      <w:pPr>
        <w:ind w:firstLine="0"/>
        <w:rPr>
          <w:rFonts w:ascii="Times New Roman" w:hAnsi="Times New Roman" w:cs="Times New Roman"/>
        </w:rPr>
      </w:pPr>
      <w:r w:rsidRPr="00581954">
        <w:rPr>
          <w:rFonts w:ascii="Times New Roman" w:hAnsi="Times New Roman" w:cs="Times New Roman"/>
        </w:rPr>
        <w:t>Jasmyn Johnston</w:t>
      </w:r>
    </w:p>
    <w:p w14:paraId="527DA7EE" w14:textId="77777777" w:rsidR="00D02556" w:rsidRPr="00581954" w:rsidRDefault="00D02556" w:rsidP="00D02556">
      <w:pPr>
        <w:ind w:firstLine="0"/>
        <w:rPr>
          <w:rFonts w:ascii="Times New Roman" w:hAnsi="Times New Roman" w:cs="Times New Roman"/>
        </w:rPr>
      </w:pPr>
      <w:r w:rsidRPr="00581954">
        <w:rPr>
          <w:rFonts w:ascii="Times New Roman" w:hAnsi="Times New Roman" w:cs="Times New Roman"/>
        </w:rPr>
        <w:t xml:space="preserve">Professor </w:t>
      </w:r>
      <w:r>
        <w:rPr>
          <w:rFonts w:ascii="Times New Roman" w:hAnsi="Times New Roman" w:cs="Times New Roman"/>
        </w:rPr>
        <w:t>Michael Cassens</w:t>
      </w:r>
    </w:p>
    <w:p w14:paraId="39A03405" w14:textId="77777777" w:rsidR="00D02556" w:rsidRPr="00581954" w:rsidRDefault="00D02556" w:rsidP="00D02556">
      <w:pPr>
        <w:ind w:firstLine="0"/>
        <w:rPr>
          <w:rFonts w:ascii="Times New Roman" w:hAnsi="Times New Roman" w:cs="Times New Roman"/>
        </w:rPr>
      </w:pPr>
      <w:r w:rsidRPr="00581954">
        <w:rPr>
          <w:rFonts w:ascii="Times New Roman" w:hAnsi="Times New Roman" w:cs="Times New Roman"/>
        </w:rPr>
        <w:t xml:space="preserve">Creative Coding </w:t>
      </w:r>
      <w:r>
        <w:rPr>
          <w:rFonts w:ascii="Times New Roman" w:hAnsi="Times New Roman" w:cs="Times New Roman"/>
        </w:rPr>
        <w:t>2</w:t>
      </w:r>
    </w:p>
    <w:p w14:paraId="51F8867F" w14:textId="4202D906" w:rsidR="00D02556" w:rsidRDefault="00D02556" w:rsidP="00D02556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08</w:t>
      </w:r>
      <w:r w:rsidRPr="005819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February</w:t>
      </w:r>
      <w:r w:rsidRPr="00581954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763B796F" w14:textId="78089E7C" w:rsidR="00080C97" w:rsidRDefault="00F85701" w:rsidP="00F85701">
      <w:pPr>
        <w:ind w:firstLine="0"/>
        <w:jc w:val="center"/>
      </w:pPr>
      <w:r>
        <w:t>Moving Code</w:t>
      </w:r>
    </w:p>
    <w:p w14:paraId="3D68F148" w14:textId="2161473F" w:rsidR="00F85701" w:rsidRDefault="00F85701" w:rsidP="00F85701">
      <w:r>
        <w:t>I just used ChatGPT to generate a cute icon image of Hatsune Miku. I just wanted to compare it with an actual icon from the game and see the comparison and what not. I just asked for a Hatsune Miku icon similar to Project Sekai, and that image popped up. I did not add too much to the prompt because I just needed another image for the code. I was expecting it to look a bit different and not as chibi as it is. But it still turned out nice. Sometimes AI can mess up some art features, but it nailed Hatsune Miku. I added it as another sticker while the other one is supposed to be floating but I think my code is broken. It was working but then I did something and now it is what it is.</w:t>
      </w:r>
    </w:p>
    <w:sectPr w:rsidR="00F857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C01D" w14:textId="77777777" w:rsidR="00F45DD3" w:rsidRDefault="00F45DD3">
      <w:pPr>
        <w:spacing w:line="240" w:lineRule="auto"/>
      </w:pPr>
      <w:r>
        <w:separator/>
      </w:r>
    </w:p>
  </w:endnote>
  <w:endnote w:type="continuationSeparator" w:id="0">
    <w:p w14:paraId="113D39ED" w14:textId="77777777" w:rsidR="00F45DD3" w:rsidRDefault="00F45D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7105" w14:textId="77777777" w:rsidR="00D02556" w:rsidRDefault="00D0255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2828F" w14:textId="77777777" w:rsidR="00D02556" w:rsidRDefault="00D0255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CCA9E" w14:textId="77777777" w:rsidR="00D02556" w:rsidRDefault="00D025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BA139" w14:textId="77777777" w:rsidR="00F45DD3" w:rsidRDefault="00F45DD3">
      <w:pPr>
        <w:spacing w:line="240" w:lineRule="auto"/>
      </w:pPr>
      <w:r>
        <w:separator/>
      </w:r>
    </w:p>
  </w:footnote>
  <w:footnote w:type="continuationSeparator" w:id="0">
    <w:p w14:paraId="0042A163" w14:textId="77777777" w:rsidR="00F45DD3" w:rsidRDefault="00F45DD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73505" w14:textId="77777777" w:rsidR="00D02556" w:rsidRDefault="00D0255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BC8C6" w14:textId="7701C8D2" w:rsidR="00080C97" w:rsidRDefault="00000000">
    <w:pPr>
      <w:pStyle w:val="Header"/>
    </w:pPr>
    <w:sdt>
      <w:sdtPr>
        <w:alias w:val="Last Name:"/>
        <w:tag w:val="Last Name:"/>
        <w:id w:val="1658178901"/>
        <w:placeholder>
          <w:docPart w:val="C3E6BF9D557F457F9EE353E088B548A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D02556">
          <w:t>Johnston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4</w:t>
    </w:r>
    <w:r w:rsidR="00EC2FE4">
      <w:rPr>
        <w:noProof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7A54" w14:textId="7C705B69" w:rsidR="00080C97" w:rsidRDefault="00000000">
    <w:pPr>
      <w:pStyle w:val="Header"/>
    </w:pPr>
    <w:sdt>
      <w:sdtPr>
        <w:alias w:val="Last Name:"/>
        <w:tag w:val="Last Name:"/>
        <w:id w:val="-348181431"/>
        <w:placeholder>
          <w:docPart w:val="CDA351C84E304127A758E5C64A3D0681"/>
        </w:placeholder>
        <w:dataBinding w:prefixMappings="xmlns:ns0='http://schemas.microsoft.com/office/2006/coverPageProps' " w:xpath="/ns0:CoverPageProperties[1]/ns0:Abstract[1]" w:storeItemID="{55AF091B-3C7A-41E3-B477-F2FDAA23CFDA}"/>
        <w15:appearance w15:val="hidden"/>
        <w:text/>
      </w:sdtPr>
      <w:sdtContent>
        <w:r w:rsidR="00D02556">
          <w:t>Johnston</w:t>
        </w:r>
      </w:sdtContent>
    </w:sdt>
    <w:r w:rsidR="00EC2FE4">
      <w:t xml:space="preserve"> </w:t>
    </w:r>
    <w:r w:rsidR="00EC2FE4">
      <w:fldChar w:fldCharType="begin"/>
    </w:r>
    <w:r w:rsidR="00EC2FE4">
      <w:instrText xml:space="preserve"> PAGE   \* MERGEFORMAT </w:instrText>
    </w:r>
    <w:r w:rsidR="00EC2FE4">
      <w:fldChar w:fldCharType="separate"/>
    </w:r>
    <w:r w:rsidR="00AB1E45">
      <w:rPr>
        <w:noProof/>
      </w:rPr>
      <w:t>1</w:t>
    </w:r>
    <w:r w:rsidR="00EC2FE4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D500B64"/>
    <w:multiLevelType w:val="multilevel"/>
    <w:tmpl w:val="EA0C65F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B1B5787"/>
    <w:multiLevelType w:val="multilevel"/>
    <w:tmpl w:val="4572ABF8"/>
    <w:numStyleLink w:val="MLAOutline"/>
  </w:abstractNum>
  <w:abstractNum w:abstractNumId="16" w15:restartNumberingAfterBreak="0">
    <w:nsid w:val="5CE34C09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64AF677A"/>
    <w:multiLevelType w:val="multilevel"/>
    <w:tmpl w:val="E042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238811">
    <w:abstractNumId w:val="9"/>
  </w:num>
  <w:num w:numId="2" w16cid:durableId="82848607">
    <w:abstractNumId w:val="7"/>
  </w:num>
  <w:num w:numId="3" w16cid:durableId="199711326">
    <w:abstractNumId w:val="6"/>
  </w:num>
  <w:num w:numId="4" w16cid:durableId="1539078990">
    <w:abstractNumId w:val="5"/>
  </w:num>
  <w:num w:numId="5" w16cid:durableId="1507206903">
    <w:abstractNumId w:val="4"/>
  </w:num>
  <w:num w:numId="6" w16cid:durableId="1016688269">
    <w:abstractNumId w:val="8"/>
  </w:num>
  <w:num w:numId="7" w16cid:durableId="760490328">
    <w:abstractNumId w:val="3"/>
  </w:num>
  <w:num w:numId="8" w16cid:durableId="1654407895">
    <w:abstractNumId w:val="2"/>
  </w:num>
  <w:num w:numId="9" w16cid:durableId="1191407680">
    <w:abstractNumId w:val="1"/>
  </w:num>
  <w:num w:numId="10" w16cid:durableId="1084305642">
    <w:abstractNumId w:val="0"/>
  </w:num>
  <w:num w:numId="11" w16cid:durableId="1788768209">
    <w:abstractNumId w:val="11"/>
  </w:num>
  <w:num w:numId="12" w16cid:durableId="1463426531">
    <w:abstractNumId w:val="14"/>
  </w:num>
  <w:num w:numId="13" w16cid:durableId="890386343">
    <w:abstractNumId w:val="15"/>
  </w:num>
  <w:num w:numId="14" w16cid:durableId="1748722540">
    <w:abstractNumId w:val="13"/>
  </w:num>
  <w:num w:numId="15" w16cid:durableId="356974614">
    <w:abstractNumId w:val="10"/>
  </w:num>
  <w:num w:numId="16" w16cid:durableId="1756852675">
    <w:abstractNumId w:val="12"/>
  </w:num>
  <w:num w:numId="17" w16cid:durableId="2108228241">
    <w:abstractNumId w:val="16"/>
  </w:num>
  <w:num w:numId="18" w16cid:durableId="12547089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56"/>
    <w:rsid w:val="00080C97"/>
    <w:rsid w:val="0034643D"/>
    <w:rsid w:val="003E748F"/>
    <w:rsid w:val="0045119C"/>
    <w:rsid w:val="006A64A8"/>
    <w:rsid w:val="007D4B2F"/>
    <w:rsid w:val="008A528C"/>
    <w:rsid w:val="00965112"/>
    <w:rsid w:val="00AB1E45"/>
    <w:rsid w:val="00AC2D64"/>
    <w:rsid w:val="00B82F8F"/>
    <w:rsid w:val="00BD3A4E"/>
    <w:rsid w:val="00C26420"/>
    <w:rsid w:val="00D02556"/>
    <w:rsid w:val="00EC2FE4"/>
    <w:rsid w:val="00F45DD3"/>
    <w:rsid w:val="00F85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01886"/>
  <w15:chartTrackingRefBased/>
  <w15:docId w15:val="{5EBCB05B-0AFC-44D0-B9D0-192ADAFB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5112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EC2FE4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2FE4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BlockText">
    <w:name w:val="Block Text"/>
    <w:basedOn w:val="Normal"/>
    <w:uiPriority w:val="99"/>
    <w:semiHidden/>
    <w:unhideWhenUsed/>
    <w:rsid w:val="00EC2FE4"/>
    <w:pPr>
      <w:pBdr>
        <w:top w:val="single" w:sz="2" w:space="10" w:color="404040" w:themeColor="text1" w:themeTint="BF" w:shadow="1"/>
        <w:left w:val="single" w:sz="2" w:space="10" w:color="404040" w:themeColor="text1" w:themeTint="BF" w:shadow="1"/>
        <w:bottom w:val="single" w:sz="2" w:space="10" w:color="404040" w:themeColor="text1" w:themeTint="BF" w:shadow="1"/>
        <w:right w:val="single" w:sz="2" w:space="10" w:color="404040" w:themeColor="text1" w:themeTint="BF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2FE4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2FE4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FE4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2FE4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5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2FE4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2FE4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4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4"/>
    <w:rsid w:val="007D4B2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2"/>
    <w:qFormat/>
    <w:pPr>
      <w:ind w:firstLine="0"/>
      <w:jc w:val="center"/>
    </w:pPr>
    <w:rPr>
      <w:rFonts w:asciiTheme="majorHAnsi" w:eastAsiaTheme="majorEastAsia" w:hAnsiTheme="majorHAnsi" w:cstheme="majorBidi"/>
      <w:spacing w:val="-10"/>
      <w:kern w:val="28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spacing w:val="-10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C2FE4"/>
    <w:rPr>
      <w:color w:val="404040" w:themeColor="text1" w:themeTint="BF"/>
    </w:rPr>
  </w:style>
  <w:style w:type="character" w:styleId="Emphasis">
    <w:name w:val="Emphasis"/>
    <w:basedOn w:val="DefaultParagraphFont"/>
    <w:uiPriority w:val="3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6"/>
    <w:qFormat/>
    <w:pPr>
      <w:spacing w:before="240"/>
    </w:pPr>
  </w:style>
  <w:style w:type="paragraph" w:customStyle="1" w:styleId="TableNote">
    <w:name w:val="Table Note"/>
    <w:basedOn w:val="Normal"/>
    <w:uiPriority w:val="7"/>
    <w:qFormat/>
    <w:pPr>
      <w:numPr>
        <w:numId w:val="11"/>
      </w:numPr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semiHidden/>
    <w:unhideWhenUsed/>
    <w:qFormat/>
    <w:rsid w:val="007D4B2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4B2F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4B2F"/>
    <w:rPr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semiHidden/>
    <w:unhideWhenUsed/>
    <w:rsid w:val="00EC2FE4"/>
    <w:rPr>
      <w:color w:val="404040" w:themeColor="text1" w:themeTint="B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C2FE4"/>
    <w:rPr>
      <w:sz w:val="22"/>
      <w:szCs w:val="16"/>
    </w:rPr>
  </w:style>
  <w:style w:type="character" w:styleId="HTMLKeyboard">
    <w:name w:val="HTML Keyboard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EC2FE4"/>
    <w:rPr>
      <w:rFonts w:ascii="Consolas" w:hAnsi="Consolas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26420"/>
    <w:rPr>
      <w:b/>
      <w:bCs/>
      <w:caps w:val="0"/>
      <w:smallCaps/>
      <w:color w:val="6E6E6E" w:themeColor="accent1" w:themeShade="80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smy\AppData\Roaming\Microsoft\Templates\MLA%20style%20research%20pap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DA351C84E304127A758E5C64A3D06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D763F8-8CD0-4465-9D0F-59D31B94FF7A}"/>
      </w:docPartPr>
      <w:docPartBody>
        <w:p w:rsidR="00CE5EF9" w:rsidRDefault="00000000">
          <w:pPr>
            <w:pStyle w:val="CDA351C84E304127A758E5C64A3D0681"/>
          </w:pPr>
          <w:r>
            <w:t>Table data</w:t>
          </w:r>
        </w:p>
      </w:docPartBody>
    </w:docPart>
    <w:docPart>
      <w:docPartPr>
        <w:name w:val="C3E6BF9D557F457F9EE353E088B548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092539-9217-4BAD-9659-8F7C919CD53A}"/>
      </w:docPartPr>
      <w:docPartBody>
        <w:p w:rsidR="00CE5EF9" w:rsidRDefault="00000000">
          <w:pPr>
            <w:pStyle w:val="C3E6BF9D557F457F9EE353E088B548A1"/>
          </w:pPr>
          <w:r>
            <w:t>Table data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CC9"/>
    <w:rsid w:val="00342A77"/>
    <w:rsid w:val="008A528C"/>
    <w:rsid w:val="00AC2D64"/>
    <w:rsid w:val="00C22CC9"/>
    <w:rsid w:val="00CE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5001515248D4D1E98F541E4F54BF8DC">
    <w:name w:val="05001515248D4D1E98F541E4F54BF8DC"/>
  </w:style>
  <w:style w:type="paragraph" w:customStyle="1" w:styleId="4DFD6576A55F476DA7BC297EE33067AC">
    <w:name w:val="4DFD6576A55F476DA7BC297EE33067AC"/>
  </w:style>
  <w:style w:type="character" w:styleId="Emphasis">
    <w:name w:val="Emphasis"/>
    <w:basedOn w:val="DefaultParagraphFont"/>
    <w:uiPriority w:val="3"/>
    <w:qFormat/>
    <w:rPr>
      <w:i/>
      <w:iCs/>
    </w:rPr>
  </w:style>
  <w:style w:type="paragraph" w:customStyle="1" w:styleId="CDA351C84E304127A758E5C64A3D0681">
    <w:name w:val="CDA351C84E304127A758E5C64A3D0681"/>
  </w:style>
  <w:style w:type="paragraph" w:customStyle="1" w:styleId="C3E6BF9D557F457F9EE353E088B548A1">
    <w:name w:val="C3E6BF9D557F457F9EE353E088B548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Johnston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2E01E0-9B46-4638-9B52-038A4C799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research paper</Template>
  <TotalTime>10</TotalTime>
  <Pages>1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Jasmyn Johnston</dc:creator>
  <cp:keywords/>
  <dc:description/>
  <cp:lastModifiedBy>Johnston, Jasmyn</cp:lastModifiedBy>
  <cp:revision>2</cp:revision>
  <dcterms:created xsi:type="dcterms:W3CDTF">2026-02-09T04:20:00Z</dcterms:created>
  <dcterms:modified xsi:type="dcterms:W3CDTF">2026-02-09T07:19:00Z</dcterms:modified>
</cp:coreProperties>
</file>